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0.jp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D2E" w:rsidRPr="007A764D" w:rsidRDefault="008C657A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Bid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C9B2C" wp14:editId="54D8C44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-171451</wp:posOffset>
                </wp:positionV>
                <wp:extent cx="4101928" cy="3122778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8CF" w:rsidRPr="008C657A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Applied 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S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ystem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Development Life Cycle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and Software Testing</w:t>
                            </w:r>
                          </w:p>
                          <w:p w:rsidR="009818CF" w:rsidRPr="00F40045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9818CF" w:rsidRPr="00F40045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9818CF" w:rsidRPr="00417AA7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23pt;height:24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" filled="f" stroked="f" strokeweight=".5pt">
                <v:textbox>
                  <w:txbxContent>
                    <w:p w:rsidR="009818CF" w:rsidRPr="008C657A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Applied 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S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ystem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Development Life Cycle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and Software Testing</w:t>
                      </w:r>
                    </w:p>
                    <w:p w:rsidR="009818CF" w:rsidRPr="00F40045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9818CF" w:rsidRPr="00F40045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9818CF" w:rsidRPr="00417AA7" w:rsidRDefault="009818CF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w:drawing>
          <wp:anchor distT="0" distB="0" distL="114300" distR="114300" simplePos="0" relativeHeight="251656192" behindDoc="0" locked="0" layoutInCell="1" allowOverlap="1" wp14:anchorId="48DC9B2A" wp14:editId="77DC82FE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21161"/>
      <w:bookmarkEnd w:id="0"/>
      <w:r w:rsidR="00860730" w:rsidRPr="007A764D"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B3A8A0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7A764D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61024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 w:rsidRPr="7419D3AD">
        <w:rPr>
          <w:rFonts w:asciiTheme="minorHAnsi" w:hAnsiTheme="minorHAnsi" w:cstheme="minorBidi"/>
          <w:sz w:val="24"/>
          <w:szCs w:val="24"/>
        </w:rPr>
        <w:t>./</w:t>
      </w:r>
    </w:p>
    <w:p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15FE4644" wp14:editId="3504A71F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 w:rsidRPr="7419D3AD">
        <w:rPr>
          <w:rFonts w:asciiTheme="minorHAnsi" w:hAnsiTheme="minorHAnsi" w:cstheme="minorBid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7A764D" w:rsidTr="09D4F38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</w:t>
            </w:r>
            <w:r w:rsidR="00127B90"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 </w:t>
            </w: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7A764D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7A764D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7A764D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7A764D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M</w:t>
            </w:r>
            <w:r>
              <w:rPr>
                <w:rStyle w:val="normaltextrun"/>
                <w:rFonts w:cs="Arial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7A764D" w:rsidTr="09D4F38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7A764D" w:rsidRDefault="09D4F38C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Bidi"/>
                <w:sz w:val="24"/>
              </w:rPr>
            </w:pPr>
            <w:r w:rsidRPr="09D4F38C">
              <w:rPr>
                <w:rFonts w:asciiTheme="minorHAnsi" w:hAnsiTheme="minorHAnsi" w:cstheme="minorBidi"/>
                <w:sz w:val="24"/>
              </w:rPr>
              <w:t>15/02/21</w:t>
            </w:r>
          </w:p>
        </w:tc>
        <w:tc>
          <w:tcPr>
            <w:tcW w:w="863" w:type="pct"/>
            <w:vAlign w:val="center"/>
          </w:tcPr>
          <w:p w:rsidR="00EF2B08" w:rsidRPr="007A764D" w:rsidRDefault="00814977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99003753</w:t>
            </w:r>
          </w:p>
        </w:tc>
        <w:tc>
          <w:tcPr>
            <w:tcW w:w="785" w:type="pct"/>
            <w:vAlign w:val="center"/>
          </w:tcPr>
          <w:p w:rsidR="00EF2B08" w:rsidRPr="007A764D" w:rsidRDefault="00EF2B0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Bidi"/>
                <w:sz w:val="24"/>
              </w:rPr>
            </w:pPr>
          </w:p>
        </w:tc>
        <w:tc>
          <w:tcPr>
            <w:tcW w:w="923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1" w:name="_Toc229759047"/>
      <w:bookmarkStart w:id="2" w:name="_Toc229764175"/>
    </w:p>
    <w:bookmarkEnd w:id="1"/>
    <w:bookmarkEnd w:id="2"/>
    <w:p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10226F" w:rsidRDefault="0010226F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10226F" w:rsidRPr="007A764D" w:rsidRDefault="0010226F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sdt>
      <w:sdtPr>
        <w:rPr>
          <w:rFonts w:asciiTheme="minorHAnsi" w:hAnsiTheme="minorHAnsi" w:cstheme="minorHAnsi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821F9D" w:rsidRPr="007A764D" w:rsidRDefault="00821F9D">
          <w:pPr>
            <w:pStyle w:val="TOCHeading"/>
            <w:rPr>
              <w:rFonts w:asciiTheme="minorHAnsi" w:hAnsiTheme="minorHAnsi" w:cstheme="minorHAnsi"/>
            </w:rPr>
          </w:pPr>
          <w:r w:rsidRPr="007A764D">
            <w:rPr>
              <w:rFonts w:asciiTheme="minorHAnsi" w:hAnsiTheme="minorHAnsi" w:cstheme="minorHAnsi"/>
            </w:rPr>
            <w:t>Table of Contents</w:t>
          </w:r>
        </w:p>
        <w:p w:rsidR="006E2848" w:rsidRDefault="00821F9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r w:rsidRPr="007A764D">
            <w:rPr>
              <w:caps/>
              <w:sz w:val="24"/>
              <w:szCs w:val="24"/>
            </w:rPr>
            <w:fldChar w:fldCharType="begin"/>
          </w:r>
          <w:r w:rsidRPr="007A764D">
            <w:rPr>
              <w:sz w:val="24"/>
              <w:szCs w:val="24"/>
            </w:rPr>
            <w:instrText xml:space="preserve"> TOC \o "1-3" \h \z \u </w:instrText>
          </w:r>
          <w:r w:rsidRPr="007A764D">
            <w:rPr>
              <w:caps/>
              <w:sz w:val="24"/>
              <w:szCs w:val="24"/>
            </w:rPr>
            <w:fldChar w:fldCharType="separate"/>
          </w:r>
          <w:hyperlink w:anchor="_Toc53129062" w:history="1">
            <w:r w:rsidR="006E2848" w:rsidRPr="00B85F4C">
              <w:rPr>
                <w:rStyle w:val="Hyperlink"/>
                <w:noProof/>
              </w:rPr>
              <w:t>Table of Figures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_Toc53129062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3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3" w:history="1">
            <w:r w:rsidR="006E2848" w:rsidRPr="00B85F4C">
              <w:rPr>
                <w:rStyle w:val="Hyperlink"/>
                <w:noProof/>
              </w:rPr>
              <w:t>Table of Tables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_Toc53129063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4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64" w:history="1">
            <w:r w:rsidR="006E2848" w:rsidRPr="00B85F4C">
              <w:rPr>
                <w:rStyle w:val="Hyperlink"/>
                <w:noProof/>
              </w:rPr>
              <w:t>ACTIVITY 1: SYSTEM/ SOFTWARE DEVELOPMENT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_Toc53129064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4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5" w:history="1">
            <w:r w:rsidR="006E2848" w:rsidRPr="00B85F4C">
              <w:rPr>
                <w:rStyle w:val="Hyperlink"/>
                <w:b/>
                <w:bCs/>
                <w:noProof/>
              </w:rPr>
              <w:t>INTRODUCTION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_Toc53129065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4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6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MY PRODUCT: “Name ”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_Toc53129066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6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7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SWOT ANALYSIS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_Toc53129067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7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8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REQUIREMENTS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_Toc53129068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7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9" w:history="1">
            <w:r w:rsidR="006E2848" w:rsidRPr="00B85F4C">
              <w:rPr>
                <w:rStyle w:val="Hyperlink"/>
                <w:b/>
                <w:bCs/>
                <w:noProof/>
              </w:rPr>
              <w:t>DESIGN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_Toc53129069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8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0" w:history="1">
            <w:r w:rsidR="006E2848" w:rsidRPr="00B85F4C">
              <w:rPr>
                <w:rStyle w:val="Hyperlink"/>
                <w:noProof/>
                <w:lang w:eastAsia="en-IN"/>
              </w:rPr>
              <w:t>HIGH LEVEL DESIGN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_Toc53129070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8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1" w:history="1">
            <w:r w:rsidR="006E2848" w:rsidRPr="00B85F4C">
              <w:rPr>
                <w:rStyle w:val="Hyperlink"/>
                <w:noProof/>
                <w:lang w:eastAsia="en-IN"/>
              </w:rPr>
              <w:t>LOW LEVEL DESIGN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_Toc53129071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11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2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TEST PLANS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_Toc53129072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13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3" w:history="1">
            <w:r w:rsidR="006E2848" w:rsidRPr="00B85F4C">
              <w:rPr>
                <w:rStyle w:val="Hyperlink"/>
                <w:b/>
                <w:bCs/>
                <w:noProof/>
                <w:lang w:val="en-IN" w:eastAsia="en-IN"/>
              </w:rPr>
              <w:t>REFERENCES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_Toc53129073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15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74" w:history="1">
            <w:r w:rsidR="006E2848" w:rsidRPr="00B85F4C">
              <w:rPr>
                <w:rStyle w:val="Hyperlink"/>
                <w:noProof/>
                <w:lang w:eastAsia="en-IN"/>
              </w:rPr>
              <w:t>ACTIVITY 2: AGILE METHODOLOGY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_Toc53129074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15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5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THEME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_Toc53129075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15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6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EPIC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_Toc53129076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15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7" w:history="1">
            <w:r w:rsidR="006E2848" w:rsidRPr="00B85F4C">
              <w:rPr>
                <w:rStyle w:val="Hyperlink"/>
                <w:b/>
                <w:bCs/>
                <w:noProof/>
                <w:shd w:val="clear" w:color="auto" w:fill="FFFFFF"/>
                <w:lang w:eastAsia="en-IN"/>
              </w:rPr>
              <w:t>USER STORY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_Toc53129077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16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8" w:history="1">
            <w:r w:rsidR="006E2848" w:rsidRPr="00B85F4C">
              <w:rPr>
                <w:rStyle w:val="Hyperlink"/>
                <w:rFonts w:eastAsia="Helvetica"/>
                <w:b/>
                <w:bCs/>
                <w:noProof/>
              </w:rPr>
              <w:t>REFERENCES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_Toc53129078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17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006E2848" w:rsidRDefault="00D02C6C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79" w:history="1">
            <w:r w:rsidR="006E2848" w:rsidRPr="00B85F4C">
              <w:rPr>
                <w:rStyle w:val="Hyperlink"/>
                <w:rFonts w:eastAsia="Helvetica"/>
                <w:noProof/>
              </w:rPr>
              <w:t>APPENDIX:</w:t>
            </w:r>
            <w:r w:rsidR="006E2848">
              <w:rPr>
                <w:noProof/>
                <w:webHidden/>
              </w:rPr>
              <w:tab/>
            </w:r>
            <w:r w:rsidR="006E2848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_Toc53129079 \h </w:instrText>
            </w:r>
            <w:r w:rsidR="006E2848">
              <w:rPr>
                <w:noProof/>
                <w:webHidden/>
              </w:rPr>
            </w:r>
            <w:r w:rsidR="006E2848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17</w:t>
            </w:r>
            <w:r w:rsidR="006E2848">
              <w:rPr>
                <w:noProof/>
                <w:webHidden/>
              </w:rPr>
              <w:fldChar w:fldCharType="end"/>
            </w:r>
          </w:hyperlink>
        </w:p>
        <w:p w:rsidR="6950B3C9" w:rsidRPr="006F2AD5" w:rsidRDefault="00821F9D" w:rsidP="6950B3C9">
          <w:pPr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67F74" w:rsidRPr="006F2AD5" w:rsidRDefault="001B7088" w:rsidP="006E2848">
      <w:pPr>
        <w:pStyle w:val="Heading2"/>
      </w:pPr>
      <w:bookmarkStart w:id="3" w:name="_Toc53129062"/>
      <w:r>
        <w:t>Table of Figures</w:t>
      </w:r>
      <w:bookmarkEnd w:id="3"/>
    </w:p>
    <w:p w:rsidR="00EB31E0" w:rsidRDefault="001B7088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9D7FAF">
          <w:rPr>
            <w:rStyle w:val="Hyperlink"/>
            <w:noProof/>
          </w:rPr>
          <w:t>Figure 1 CLASS DIAGRAM(HIGH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_Toc52177314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10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5" w:history="1">
        <w:r w:rsidR="00EB31E0" w:rsidRPr="009D7FAF">
          <w:rPr>
            <w:rStyle w:val="Hyperlink"/>
            <w:noProof/>
          </w:rPr>
          <w:t>Figure 2 USE CASE DIAGRAM (HIGH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_Toc52177315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11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6" w:history="1">
        <w:r w:rsidR="00EB31E0" w:rsidRPr="009D7FAF">
          <w:rPr>
            <w:rStyle w:val="Hyperlink"/>
            <w:noProof/>
          </w:rPr>
          <w:t>Figure 3 ACTIVITY DIAGRAM (HIGH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_Toc52177316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12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7" w:history="1">
        <w:r w:rsidR="00EB31E0" w:rsidRPr="009D7FAF">
          <w:rPr>
            <w:rStyle w:val="Hyperlink"/>
            <w:noProof/>
          </w:rPr>
          <w:t>Figure 4 USE CASE DIAGRAM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_Toc52177317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12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8" w:history="1">
        <w:r w:rsidR="00EB31E0" w:rsidRPr="009D7FAF">
          <w:rPr>
            <w:rStyle w:val="Hyperlink"/>
            <w:noProof/>
          </w:rPr>
          <w:t>Figure 5 ACTVITY DIAGRAM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_Toc52177318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13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9" w:history="1">
        <w:r w:rsidR="00EB31E0" w:rsidRPr="009D7FAF">
          <w:rPr>
            <w:rStyle w:val="Hyperlink"/>
            <w:noProof/>
          </w:rPr>
          <w:t>Figure 6 BLOCK DIAGRAM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_Toc52177319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13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0" w:history="1">
        <w:r w:rsidR="00EB31E0" w:rsidRPr="009D7FAF">
          <w:rPr>
            <w:rStyle w:val="Hyperlink"/>
            <w:noProof/>
          </w:rPr>
          <w:t>Figure 7 COMPONENT DIAGRAM (HIGH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_Toc52177320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22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1" w:history="1">
        <w:r w:rsidR="00EB31E0" w:rsidRPr="009D7FAF">
          <w:rPr>
            <w:rStyle w:val="Hyperlink"/>
            <w:noProof/>
          </w:rPr>
          <w:t>Figure 8 ACTIVITY DIAGRAM (high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_Toc52177321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23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5" w:anchor="_Toc52177322" w:history="1">
        <w:r w:rsidR="00EB31E0" w:rsidRPr="009D7FAF">
          <w:rPr>
            <w:rStyle w:val="Hyperlink"/>
            <w:noProof/>
          </w:rPr>
          <w:t>Figure 9 ACTIVITY DIAGRAM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_Toc52177322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24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3" w:history="1">
        <w:r w:rsidR="00EB31E0" w:rsidRPr="009D7FAF">
          <w:rPr>
            <w:rStyle w:val="Hyperlink"/>
            <w:noProof/>
          </w:rPr>
          <w:t>Figure 10- ACTIVITY DIAGRAM (LOW LEVEL)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_Toc52177323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24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4" w:history="1">
        <w:r w:rsidR="00EB31E0" w:rsidRPr="009D7FAF">
          <w:rPr>
            <w:rStyle w:val="Hyperlink"/>
            <w:noProof/>
          </w:rPr>
          <w:t>Figure 11 TEST PLAN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_Toc52177324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25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5" w:history="1">
        <w:r w:rsidR="00EB31E0" w:rsidRPr="009D7FAF">
          <w:rPr>
            <w:rStyle w:val="Hyperlink"/>
            <w:noProof/>
          </w:rPr>
          <w:t>Figure 12 GIT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_Toc52177325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27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6" w:history="1">
        <w:r w:rsidR="00EB31E0" w:rsidRPr="009D7FAF">
          <w:rPr>
            <w:rStyle w:val="Hyperlink"/>
            <w:noProof/>
          </w:rPr>
          <w:t>Figure 13 GIT ISSUES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_Toc52177326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28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7" w:history="1">
        <w:r w:rsidR="00EB31E0" w:rsidRPr="009D7FAF">
          <w:rPr>
            <w:rStyle w:val="Hyperlink"/>
            <w:noProof/>
          </w:rPr>
          <w:t>Figure 14 GIT COMMITS 1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_Toc52177327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28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8" w:history="1">
        <w:r w:rsidR="00EB31E0" w:rsidRPr="009D7FAF">
          <w:rPr>
            <w:rStyle w:val="Hyperlink"/>
            <w:noProof/>
          </w:rPr>
          <w:t>Figure 15 GIT COMMIT 2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_Toc52177328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29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9" w:history="1">
        <w:r w:rsidR="00EB31E0" w:rsidRPr="009D7FAF">
          <w:rPr>
            <w:rStyle w:val="Hyperlink"/>
            <w:noProof/>
          </w:rPr>
          <w:t>Figure 16 GIT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_Toc52177329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30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30" w:history="1">
        <w:r w:rsidR="00EB31E0" w:rsidRPr="009D7FAF">
          <w:rPr>
            <w:rStyle w:val="Hyperlink"/>
            <w:noProof/>
          </w:rPr>
          <w:t>Figure 17 GIT MAKE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_Toc52177330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31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31" w:history="1">
        <w:r w:rsidR="00EB31E0" w:rsidRPr="009D7FAF">
          <w:rPr>
            <w:rStyle w:val="Hyperlink"/>
            <w:noProof/>
          </w:rPr>
          <w:t>Figure 18 GIT MAKE 2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_Toc52177331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31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32" w:history="1">
        <w:r w:rsidR="00EB31E0" w:rsidRPr="009D7FAF">
          <w:rPr>
            <w:rStyle w:val="Hyperlink"/>
            <w:noProof/>
          </w:rPr>
          <w:t>Figure 19 GIT BUILD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_Toc52177332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32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33" w:history="1">
        <w:r w:rsidR="00EB31E0" w:rsidRPr="009D7FAF">
          <w:rPr>
            <w:rStyle w:val="Hyperlink"/>
            <w:noProof/>
          </w:rPr>
          <w:t>Figure 20 GIT CODE QUALITY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_Toc52177333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32</w:t>
        </w:r>
        <w:r w:rsidR="00EB31E0">
          <w:rPr>
            <w:noProof/>
            <w:webHidden/>
          </w:rPr>
          <w:fldChar w:fldCharType="end"/>
        </w:r>
      </w:hyperlink>
    </w:p>
    <w:p w:rsidR="00367F74" w:rsidRPr="007A764D" w:rsidRDefault="001B7088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367F74" w:rsidRPr="00590BA6" w:rsidRDefault="006F2AD5" w:rsidP="006E2848">
      <w:pPr>
        <w:pStyle w:val="Heading2"/>
      </w:pPr>
      <w:bookmarkStart w:id="4" w:name="_Toc53129063"/>
      <w:r w:rsidRPr="007A764D">
        <w:lastRenderedPageBreak/>
        <w:t>Ta</w:t>
      </w:r>
      <w:r w:rsidR="00590BA6">
        <w:t>ble of Tables</w:t>
      </w:r>
      <w:bookmarkEnd w:id="4"/>
    </w:p>
    <w:p w:rsidR="00EB31E0" w:rsidRDefault="006F2AD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 w:rsidRPr="09D4F38C"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"Table" </w:instrText>
      </w:r>
      <w:r w:rsidRPr="09D4F38C"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04" w:history="1">
        <w:r w:rsidR="00EB31E0" w:rsidRPr="00CE3CA0">
          <w:rPr>
            <w:rStyle w:val="Hyperlink"/>
            <w:noProof/>
          </w:rPr>
          <w:t>Table 1 AGING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_Toc52177304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6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5" w:history="1">
        <w:r w:rsidR="00EB31E0" w:rsidRPr="00CE3CA0">
          <w:rPr>
            <w:rStyle w:val="Hyperlink"/>
            <w:noProof/>
          </w:rPr>
          <w:t>Table 2 GRADING COST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_Toc52177305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6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6" w:history="1">
        <w:r w:rsidR="00EB31E0" w:rsidRPr="00CE3CA0">
          <w:rPr>
            <w:rStyle w:val="Hyperlink"/>
            <w:noProof/>
          </w:rPr>
          <w:t>Table 3 REQUIREMENTS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_Toc52177306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8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7" w:history="1">
        <w:r w:rsidR="00EB31E0" w:rsidRPr="00CE3CA0">
          <w:rPr>
            <w:rStyle w:val="Hyperlink"/>
            <w:noProof/>
          </w:rPr>
          <w:t>Table 4 HIGH LEVEL TEST PLAN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_Toc52177307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15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8" w:history="1">
        <w:r w:rsidR="00EB31E0" w:rsidRPr="00CE3CA0">
          <w:rPr>
            <w:rStyle w:val="Hyperlink"/>
            <w:noProof/>
          </w:rPr>
          <w:t>Table 5 LOW LEVEL TEST PLAN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_Toc52177308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16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09" w:history="1">
        <w:r w:rsidR="00EB31E0" w:rsidRPr="00CE3CA0">
          <w:rPr>
            <w:rStyle w:val="Hyperlink"/>
            <w:noProof/>
          </w:rPr>
          <w:t>Table 6 USER STORIES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_Toc52177309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17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0" w:history="1">
        <w:r w:rsidR="00EB31E0" w:rsidRPr="00CE3CA0">
          <w:rPr>
            <w:rStyle w:val="Hyperlink"/>
            <w:noProof/>
          </w:rPr>
          <w:t>Table 7 AGING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_Toc52177310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19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1" w:history="1">
        <w:r w:rsidR="00EB31E0" w:rsidRPr="00CE3CA0">
          <w:rPr>
            <w:rStyle w:val="Hyperlink"/>
            <w:noProof/>
          </w:rPr>
          <w:t>Table 8 GRADING COST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_Toc52177311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19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2" w:history="1">
        <w:r w:rsidR="00EB31E0" w:rsidRPr="00CE3CA0">
          <w:rPr>
            <w:rStyle w:val="Hyperlink"/>
            <w:noProof/>
          </w:rPr>
          <w:t>Table 9 REQUIREMENTS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_Toc52177312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21</w:t>
        </w:r>
        <w:r w:rsidR="00EB31E0">
          <w:rPr>
            <w:noProof/>
            <w:webHidden/>
          </w:rPr>
          <w:fldChar w:fldCharType="end"/>
        </w:r>
      </w:hyperlink>
    </w:p>
    <w:p w:rsidR="00EB31E0" w:rsidRDefault="00D02C6C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3" w:history="1">
        <w:r w:rsidR="00EB31E0" w:rsidRPr="00CE3CA0">
          <w:rPr>
            <w:rStyle w:val="Hyperlink"/>
            <w:noProof/>
          </w:rPr>
          <w:t>Table 10 USER STORIES</w:t>
        </w:r>
        <w:r w:rsidR="00EB31E0">
          <w:rPr>
            <w:noProof/>
            <w:webHidden/>
          </w:rPr>
          <w:tab/>
        </w:r>
        <w:r w:rsidR="00EB31E0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_Toc52177313 \h </w:instrText>
        </w:r>
        <w:r w:rsidR="00EB31E0">
          <w:rPr>
            <w:noProof/>
            <w:webHidden/>
          </w:rPr>
        </w:r>
        <w:r w:rsidR="00EB31E0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27</w:t>
        </w:r>
        <w:r w:rsidR="00EB31E0">
          <w:rPr>
            <w:noProof/>
            <w:webHidden/>
          </w:rPr>
          <w:fldChar w:fldCharType="end"/>
        </w:r>
      </w:hyperlink>
    </w:p>
    <w:p w:rsidR="00367F74" w:rsidRPr="007A764D" w:rsidRDefault="006F2AD5" w:rsidP="7C493704">
      <w:pPr>
        <w:spacing w:line="257" w:lineRule="auto"/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9D4F38C">
        <w:rPr>
          <w:rFonts w:asciiTheme="minorHAnsi" w:hAnsiTheme="minorHAnsi" w:cstheme="minorBidi"/>
          <w:b/>
          <w:bCs/>
          <w:sz w:val="24"/>
          <w:szCs w:val="24"/>
        </w:rPr>
        <w:fldChar w:fldCharType="end"/>
      </w:r>
    </w:p>
    <w:p w:rsidR="09D4F38C" w:rsidRDefault="09D4F38C" w:rsidP="09D4F38C">
      <w:pPr>
        <w:spacing w:line="257" w:lineRule="auto"/>
        <w:ind w:firstLine="0"/>
      </w:pPr>
    </w:p>
    <w:p w:rsidR="00B96725" w:rsidRPr="007A764D" w:rsidRDefault="00B96725" w:rsidP="562FA002">
      <w:pPr>
        <w:spacing w:line="257" w:lineRule="auto"/>
        <w:ind w:firstLine="0"/>
        <w:rPr>
          <w:rFonts w:eastAsia="Calibri" w:cs="Calibri"/>
          <w:color w:val="24292E"/>
          <w:sz w:val="24"/>
          <w:szCs w:val="24"/>
        </w:rPr>
      </w:pPr>
    </w:p>
    <w:p w:rsidR="00B96725" w:rsidRPr="007A764D" w:rsidRDefault="00B96725" w:rsidP="4F71B29A">
      <w:pPr>
        <w:spacing w:line="257" w:lineRule="auto"/>
        <w:rPr>
          <w:rFonts w:asciiTheme="minorHAnsi" w:hAnsiTheme="minorHAnsi" w:cstheme="minorBidi"/>
          <w:b/>
          <w:bCs/>
          <w:sz w:val="24"/>
          <w:szCs w:val="24"/>
        </w:rPr>
      </w:pPr>
    </w:p>
    <w:p w:rsidR="00485748" w:rsidRPr="007A764D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A257B0" w:rsidRPr="00156019" w:rsidRDefault="00A257B0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0"/>
          <w:szCs w:val="40"/>
        </w:rPr>
      </w:pPr>
      <w:r w:rsidRPr="00156019"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Introduction </w:t>
      </w:r>
    </w:p>
    <w:p w:rsidR="00A257B0" w:rsidRDefault="00A257B0" w:rsidP="00A257B0">
      <w:pPr>
        <w:pStyle w:val="Heading2"/>
        <w:rPr>
          <w:rFonts w:ascii="Segoe UI" w:hAnsi="Segoe UI" w:cs="Segoe UI"/>
          <w:color w:val="24292E"/>
          <w:shd w:val="clear" w:color="auto" w:fill="FFFFFF"/>
        </w:rPr>
      </w:pPr>
      <w:r w:rsidRPr="00156019">
        <w:rPr>
          <w:rFonts w:ascii="Segoe UI" w:hAnsi="Segoe UI" w:cs="Segoe UI"/>
          <w:color w:val="24292E"/>
          <w:sz w:val="36"/>
          <w:szCs w:val="36"/>
          <w:shd w:val="clear" w:color="auto" w:fill="FFFFFF"/>
        </w:rPr>
        <w:t>Project Name</w:t>
      </w:r>
      <w:r>
        <w:rPr>
          <w:rFonts w:ascii="Segoe UI" w:hAnsi="Segoe UI" w:cs="Segoe UI"/>
          <w:color w:val="24292E"/>
          <w:shd w:val="clear" w:color="auto" w:fill="FFFFFF"/>
        </w:rPr>
        <w:t xml:space="preserve"> – </w:t>
      </w:r>
      <w:r w:rsidRPr="00156019">
        <w:rPr>
          <w:rFonts w:ascii="Segoe UI" w:hAnsi="Segoe UI" w:cs="Segoe UI"/>
          <w:color w:val="24292E"/>
          <w:sz w:val="48"/>
          <w:szCs w:val="48"/>
          <w:shd w:val="clear" w:color="auto" w:fill="FFFFFF"/>
        </w:rPr>
        <w:t xml:space="preserve">Calculator </w:t>
      </w:r>
    </w:p>
    <w:p w:rsidR="00156019" w:rsidRDefault="00156019" w:rsidP="00A257B0"/>
    <w:p w:rsidR="00A257B0" w:rsidRDefault="00A257B0" w:rsidP="00A257B0">
      <w:r>
        <w:t xml:space="preserve">Helps in computing trigonometric functions, binary </w:t>
      </w:r>
      <w:r w:rsidR="00255286">
        <w:t>conversions,</w:t>
      </w:r>
      <w:r>
        <w:t xml:space="preserve"> Dimension conversions and basic      calculator.</w:t>
      </w:r>
    </w:p>
    <w:p w:rsidR="004A2FD9" w:rsidRDefault="004A2FD9" w:rsidP="00300709">
      <w:pPr>
        <w:ind w:firstLine="0"/>
        <w:rPr>
          <w:sz w:val="44"/>
          <w:szCs w:val="44"/>
        </w:rPr>
      </w:pPr>
    </w:p>
    <w:p w:rsidR="00255286" w:rsidRPr="00156019" w:rsidRDefault="00255286" w:rsidP="00300709">
      <w:pPr>
        <w:ind w:firstLine="0"/>
        <w:rPr>
          <w:sz w:val="44"/>
          <w:szCs w:val="44"/>
        </w:rPr>
      </w:pPr>
      <w:r w:rsidRPr="00156019">
        <w:rPr>
          <w:sz w:val="44"/>
          <w:szCs w:val="44"/>
        </w:rPr>
        <w:t>Features</w:t>
      </w:r>
      <w:r w:rsidR="00156019" w:rsidRPr="00156019">
        <w:rPr>
          <w:sz w:val="44"/>
          <w:szCs w:val="44"/>
        </w:rPr>
        <w:t xml:space="preserve"> -</w:t>
      </w:r>
    </w:p>
    <w:p w:rsidR="00255286" w:rsidRDefault="00255286" w:rsidP="00255286">
      <w:pPr>
        <w:pStyle w:val="ListParagraph"/>
        <w:numPr>
          <w:ilvl w:val="0"/>
          <w:numId w:val="28"/>
        </w:numPr>
      </w:pPr>
      <w:r>
        <w:t>Basic Calculation</w:t>
      </w:r>
    </w:p>
    <w:p w:rsidR="00255286" w:rsidRDefault="00255286" w:rsidP="00255286">
      <w:pPr>
        <w:pStyle w:val="ListParagraph"/>
        <w:numPr>
          <w:ilvl w:val="0"/>
          <w:numId w:val="28"/>
        </w:numPr>
      </w:pPr>
      <w:r>
        <w:t>Binary Conversion</w:t>
      </w:r>
    </w:p>
    <w:p w:rsidR="00255286" w:rsidRDefault="00255286" w:rsidP="00255286">
      <w:pPr>
        <w:pStyle w:val="ListParagraph"/>
        <w:numPr>
          <w:ilvl w:val="0"/>
          <w:numId w:val="28"/>
        </w:numPr>
      </w:pPr>
      <w:r>
        <w:t>Dimension Conversion</w:t>
      </w:r>
    </w:p>
    <w:p w:rsidR="00255286" w:rsidRDefault="00255286" w:rsidP="00255286">
      <w:pPr>
        <w:pStyle w:val="ListParagraph"/>
        <w:numPr>
          <w:ilvl w:val="0"/>
          <w:numId w:val="28"/>
        </w:numPr>
      </w:pPr>
      <w:r>
        <w:t xml:space="preserve">Trigonometric Functions </w:t>
      </w:r>
    </w:p>
    <w:p w:rsidR="004A2FD9" w:rsidRDefault="004A2FD9" w:rsidP="0010226F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</w:p>
    <w:p w:rsidR="0010226F" w:rsidRDefault="0010226F" w:rsidP="0010226F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Arithmetic Conversions</w:t>
      </w:r>
    </w:p>
    <w:p w:rsidR="0010226F" w:rsidRDefault="0010226F" w:rsidP="0010226F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Addition</w:t>
      </w:r>
    </w:p>
    <w:p w:rsidR="0010226F" w:rsidRDefault="0010226F" w:rsidP="0010226F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Subtraction</w:t>
      </w:r>
    </w:p>
    <w:p w:rsidR="0010226F" w:rsidRDefault="0010226F" w:rsidP="0010226F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Multiplication</w:t>
      </w:r>
    </w:p>
    <w:p w:rsidR="0010226F" w:rsidRDefault="0010226F" w:rsidP="0010226F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Division</w:t>
      </w:r>
    </w:p>
    <w:p w:rsidR="0010226F" w:rsidRDefault="0010226F" w:rsidP="0010226F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modulus</w:t>
      </w:r>
    </w:p>
    <w:p w:rsidR="00156019" w:rsidRDefault="0015601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</w:p>
    <w:p w:rsidR="00156019" w:rsidRDefault="0015601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</w:p>
    <w:p w:rsidR="00A257B0" w:rsidRDefault="00A257B0" w:rsidP="00A257B0">
      <w:pPr>
        <w:pStyle w:val="Heading1"/>
      </w:pPr>
    </w:p>
    <w:p w:rsidR="00A257B0" w:rsidRDefault="00A257B0" w:rsidP="00A257B0"/>
    <w:p w:rsidR="00A257B0" w:rsidRDefault="00A257B0" w:rsidP="00A257B0"/>
    <w:p w:rsidR="00A257B0" w:rsidRDefault="00A257B0" w:rsidP="00A257B0"/>
    <w:p w:rsidR="00A257B0" w:rsidRDefault="00A257B0" w:rsidP="00A257B0"/>
    <w:p w:rsidR="00A257B0" w:rsidRDefault="00A257B0" w:rsidP="00A257B0"/>
    <w:p w:rsidR="00300709" w:rsidRDefault="00300709" w:rsidP="00A257B0">
      <w:pPr>
        <w:pStyle w:val="Heading1"/>
      </w:pPr>
    </w:p>
    <w:p w:rsidR="00A257B0" w:rsidRDefault="00A257B0" w:rsidP="00A257B0">
      <w:pPr>
        <w:pStyle w:val="Heading1"/>
      </w:pPr>
      <w:r>
        <w:t>SWOT Analysis</w:t>
      </w:r>
      <w:r w:rsidR="00156019">
        <w:t xml:space="preserve"> -</w:t>
      </w:r>
    </w:p>
    <w:p w:rsidR="00156019" w:rsidRDefault="00156019" w:rsidP="00300709">
      <w:pPr>
        <w:ind w:firstLine="0"/>
      </w:pPr>
    </w:p>
    <w:p w:rsidR="00A257B0" w:rsidRDefault="00A257B0" w:rsidP="00A257B0">
      <w:pPr>
        <w:ind w:firstLine="0"/>
      </w:pPr>
      <w:r>
        <w:rPr>
          <w:noProof/>
        </w:rPr>
        <w:drawing>
          <wp:inline distT="0" distB="0" distL="0" distR="0">
            <wp:extent cx="6457950" cy="6495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7B0" w:rsidRDefault="00A257B0" w:rsidP="00A257B0">
      <w:pPr>
        <w:ind w:firstLine="0"/>
      </w:pPr>
    </w:p>
    <w:p w:rsidR="00A257B0" w:rsidRDefault="00A257B0" w:rsidP="00A257B0">
      <w:pPr>
        <w:ind w:firstLine="0"/>
      </w:pPr>
    </w:p>
    <w:p w:rsidR="00A257B0" w:rsidRDefault="00A257B0" w:rsidP="00A257B0">
      <w:pPr>
        <w:ind w:firstLine="0"/>
      </w:pPr>
    </w:p>
    <w:p w:rsidR="00A257B0" w:rsidRDefault="00A257B0" w:rsidP="00A257B0">
      <w:pPr>
        <w:ind w:firstLine="0"/>
      </w:pPr>
    </w:p>
    <w:p w:rsidR="00A257B0" w:rsidRDefault="00A257B0" w:rsidP="00A257B0">
      <w:pPr>
        <w:ind w:firstLine="0"/>
      </w:pPr>
    </w:p>
    <w:p w:rsidR="00096FC5" w:rsidRPr="00156019" w:rsidRDefault="00096FC5" w:rsidP="00156019">
      <w:pPr>
        <w:pStyle w:val="Heading1"/>
        <w:rPr>
          <w:sz w:val="40"/>
          <w:szCs w:val="40"/>
        </w:rPr>
      </w:pPr>
      <w:r w:rsidRPr="00156019">
        <w:rPr>
          <w:sz w:val="40"/>
          <w:szCs w:val="40"/>
        </w:rPr>
        <w:t>Requirements</w:t>
      </w:r>
    </w:p>
    <w:p w:rsidR="00CC40CD" w:rsidRDefault="00CC40CD" w:rsidP="00096FC5">
      <w:pPr>
        <w:ind w:firstLine="0"/>
      </w:pPr>
    </w:p>
    <w:p w:rsidR="00156019" w:rsidRPr="00156019" w:rsidRDefault="00156019" w:rsidP="00156019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sz w:val="36"/>
          <w:szCs w:val="36"/>
          <w:lang w:bidi="ar-SA"/>
        </w:rPr>
      </w:pPr>
      <w:r w:rsidRPr="00156019">
        <w:rPr>
          <w:rFonts w:ascii="Segoe UI" w:hAnsi="Segoe UI" w:cs="Segoe UI"/>
          <w:color w:val="24292E"/>
          <w:sz w:val="36"/>
          <w:szCs w:val="36"/>
        </w:rPr>
        <w:t>High Level Requirements</w:t>
      </w:r>
    </w:p>
    <w:p w:rsidR="00156019" w:rsidRDefault="00156019" w:rsidP="00156019">
      <w:pPr>
        <w:numPr>
          <w:ilvl w:val="0"/>
          <w:numId w:val="33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Basic Arithmetic Calculation</w:t>
      </w:r>
    </w:p>
    <w:p w:rsidR="00156019" w:rsidRDefault="00156019" w:rsidP="00156019">
      <w:pPr>
        <w:numPr>
          <w:ilvl w:val="0"/>
          <w:numId w:val="3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Trigonometric Calculation</w:t>
      </w:r>
    </w:p>
    <w:p w:rsidR="00156019" w:rsidRDefault="00156019" w:rsidP="00156019">
      <w:pPr>
        <w:numPr>
          <w:ilvl w:val="0"/>
          <w:numId w:val="3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Dimension Conversion</w:t>
      </w:r>
    </w:p>
    <w:p w:rsidR="00156019" w:rsidRDefault="00156019" w:rsidP="00156019">
      <w:pPr>
        <w:numPr>
          <w:ilvl w:val="0"/>
          <w:numId w:val="33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Binary Conversion</w:t>
      </w:r>
    </w:p>
    <w:p w:rsidR="00156019" w:rsidRPr="00156019" w:rsidRDefault="00156019" w:rsidP="00156019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E"/>
          <w:sz w:val="36"/>
          <w:szCs w:val="36"/>
        </w:rPr>
      </w:pPr>
      <w:r w:rsidRPr="00156019">
        <w:rPr>
          <w:rFonts w:ascii="Segoe UI" w:hAnsi="Segoe UI" w:cs="Segoe UI"/>
          <w:color w:val="24292E"/>
          <w:sz w:val="36"/>
          <w:szCs w:val="36"/>
        </w:rPr>
        <w:t>Low Level Requirements</w:t>
      </w:r>
    </w:p>
    <w:p w:rsidR="00300709" w:rsidRDefault="00300709" w:rsidP="0030070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Arithmetic Conversions</w:t>
      </w:r>
    </w:p>
    <w:p w:rsidR="00300709" w:rsidRDefault="00300709" w:rsidP="00300709">
      <w:pPr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Addition</w:t>
      </w:r>
    </w:p>
    <w:p w:rsidR="00300709" w:rsidRDefault="00300709" w:rsidP="00300709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Subtraction</w:t>
      </w:r>
    </w:p>
    <w:p w:rsidR="00300709" w:rsidRDefault="00300709" w:rsidP="00300709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Multiplication</w:t>
      </w:r>
    </w:p>
    <w:p w:rsidR="00300709" w:rsidRDefault="00300709" w:rsidP="00300709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Division</w:t>
      </w:r>
    </w:p>
    <w:p w:rsidR="00300709" w:rsidRDefault="00300709" w:rsidP="00300709">
      <w:pPr>
        <w:numPr>
          <w:ilvl w:val="0"/>
          <w:numId w:val="34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modulus</w:t>
      </w:r>
    </w:p>
    <w:p w:rsidR="00300709" w:rsidRDefault="00300709" w:rsidP="0030070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Trigonometric Conversions</w:t>
      </w:r>
    </w:p>
    <w:p w:rsidR="00300709" w:rsidRDefault="00300709" w:rsidP="00300709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Sine, Cosine, Tan, Cot, Sec, Co-sec</w:t>
      </w:r>
    </w:p>
    <w:p w:rsidR="00300709" w:rsidRDefault="00300709" w:rsidP="00300709">
      <w:pPr>
        <w:numPr>
          <w:ilvl w:val="0"/>
          <w:numId w:val="35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I/O type Floating Values</w:t>
      </w:r>
    </w:p>
    <w:p w:rsidR="00300709" w:rsidRPr="00300709" w:rsidRDefault="00300709" w:rsidP="00300709">
      <w:pPr>
        <w:shd w:val="clear" w:color="auto" w:fill="FFFFFF"/>
        <w:spacing w:before="60" w:after="100" w:afterAutospacing="1"/>
        <w:ind w:left="720" w:firstLine="0"/>
        <w:rPr>
          <w:rFonts w:ascii="Segoe UI" w:hAnsi="Segoe UI" w:cs="Segoe UI"/>
          <w:color w:val="24292E"/>
        </w:rPr>
      </w:pPr>
    </w:p>
    <w:p w:rsidR="004A2FD9" w:rsidRDefault="004A2FD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</w:p>
    <w:p w:rsidR="004A2FD9" w:rsidRDefault="004A2FD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</w:p>
    <w:p w:rsidR="00156019" w:rsidRDefault="0015601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Binary Conversion</w:t>
      </w:r>
    </w:p>
    <w:p w:rsidR="00156019" w:rsidRDefault="00156019" w:rsidP="00156019">
      <w:pPr>
        <w:numPr>
          <w:ilvl w:val="0"/>
          <w:numId w:val="36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Binary to decimal and Hex</w:t>
      </w:r>
    </w:p>
    <w:p w:rsidR="00156019" w:rsidRDefault="00156019" w:rsidP="00156019">
      <w:pPr>
        <w:numPr>
          <w:ilvl w:val="0"/>
          <w:numId w:val="3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Decimal to Hex and Binary</w:t>
      </w:r>
    </w:p>
    <w:p w:rsidR="00156019" w:rsidRDefault="00156019" w:rsidP="00156019">
      <w:pPr>
        <w:numPr>
          <w:ilvl w:val="0"/>
          <w:numId w:val="3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Positive integer values allowed</w:t>
      </w:r>
    </w:p>
    <w:p w:rsidR="00156019" w:rsidRDefault="00156019" w:rsidP="00156019">
      <w:pPr>
        <w:numPr>
          <w:ilvl w:val="0"/>
          <w:numId w:val="36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Conversion for Range of word size</w:t>
      </w:r>
    </w:p>
    <w:p w:rsidR="00156019" w:rsidRDefault="0015601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</w:p>
    <w:p w:rsidR="00156019" w:rsidRDefault="00156019" w:rsidP="00156019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Dimension Conversion</w:t>
      </w:r>
    </w:p>
    <w:p w:rsidR="00156019" w:rsidRDefault="00156019" w:rsidP="00156019">
      <w:pPr>
        <w:numPr>
          <w:ilvl w:val="0"/>
          <w:numId w:val="3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>Length Conversions</w:t>
      </w:r>
      <w:r w:rsidR="004A2FD9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(centimeter/meter/km,</w:t>
      </w:r>
      <w:r w:rsidR="00300709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inch/foot)</w:t>
      </w:r>
    </w:p>
    <w:p w:rsidR="00156019" w:rsidRDefault="00156019" w:rsidP="00156019">
      <w:pPr>
        <w:numPr>
          <w:ilvl w:val="0"/>
          <w:numId w:val="3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Mass Conversions(g/kg/pounds)</w:t>
      </w:r>
    </w:p>
    <w:p w:rsidR="00156019" w:rsidRDefault="00156019" w:rsidP="00156019">
      <w:pPr>
        <w:numPr>
          <w:ilvl w:val="0"/>
          <w:numId w:val="3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Temperature Conversions(Degree/Fahrenheit)</w:t>
      </w:r>
    </w:p>
    <w:p w:rsidR="00156019" w:rsidRDefault="00156019" w:rsidP="00156019">
      <w:pPr>
        <w:numPr>
          <w:ilvl w:val="0"/>
          <w:numId w:val="37"/>
        </w:num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Floating Values</w:t>
      </w: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156019" w:rsidRDefault="00156019" w:rsidP="00096FC5">
      <w:pPr>
        <w:ind w:firstLine="0"/>
      </w:pPr>
    </w:p>
    <w:p w:rsidR="00553416" w:rsidRPr="00D02C6C" w:rsidRDefault="008D2D4D" w:rsidP="00096FC5">
      <w:pPr>
        <w:ind w:firstLine="0"/>
        <w:rPr>
          <w:sz w:val="40"/>
          <w:szCs w:val="40"/>
        </w:rPr>
      </w:pPr>
      <w:r w:rsidRPr="00156019">
        <w:rPr>
          <w:sz w:val="40"/>
          <w:szCs w:val="40"/>
        </w:rPr>
        <w:t xml:space="preserve">Design </w:t>
      </w:r>
    </w:p>
    <w:p w:rsidR="00553416" w:rsidRDefault="00553416" w:rsidP="00096FC5">
      <w:pPr>
        <w:ind w:firstLine="0"/>
      </w:pPr>
    </w:p>
    <w:p w:rsidR="008D2D4D" w:rsidRDefault="008D2D4D" w:rsidP="00096FC5">
      <w:pPr>
        <w:ind w:firstLine="0"/>
      </w:pPr>
    </w:p>
    <w:p w:rsidR="00553416" w:rsidRPr="00156019" w:rsidRDefault="000B0E62" w:rsidP="00096FC5">
      <w:pPr>
        <w:ind w:firstLine="0"/>
        <w:rPr>
          <w:sz w:val="32"/>
          <w:szCs w:val="32"/>
        </w:rPr>
      </w:pPr>
      <w:r w:rsidRPr="00156019">
        <w:rPr>
          <w:sz w:val="32"/>
          <w:szCs w:val="32"/>
        </w:rPr>
        <w:t xml:space="preserve">Low Level Design </w:t>
      </w:r>
      <w:r w:rsidR="00156019">
        <w:rPr>
          <w:sz w:val="32"/>
          <w:szCs w:val="32"/>
        </w:rPr>
        <w:t>-</w:t>
      </w:r>
    </w:p>
    <w:p w:rsidR="00553416" w:rsidRDefault="00553416" w:rsidP="00096FC5">
      <w:pPr>
        <w:ind w:firstLine="0"/>
      </w:pPr>
    </w:p>
    <w:p w:rsidR="00553416" w:rsidRDefault="00553416" w:rsidP="00096FC5">
      <w:pPr>
        <w:ind w:firstLine="0"/>
      </w:pPr>
    </w:p>
    <w:p w:rsidR="00553416" w:rsidRDefault="00553416" w:rsidP="00096FC5">
      <w:pPr>
        <w:ind w:firstLine="0"/>
      </w:pPr>
    </w:p>
    <w:p w:rsidR="00553416" w:rsidRDefault="00553416" w:rsidP="00096FC5">
      <w:pPr>
        <w:ind w:firstLine="0"/>
      </w:pPr>
    </w:p>
    <w:p w:rsidR="00553416" w:rsidRDefault="00553416" w:rsidP="00096FC5">
      <w:pPr>
        <w:ind w:firstLine="0"/>
      </w:pPr>
    </w:p>
    <w:p w:rsidR="008D2D4D" w:rsidRDefault="008D2D4D" w:rsidP="00096FC5">
      <w:pPr>
        <w:ind w:firstLine="0"/>
      </w:pPr>
      <w:r>
        <w:t xml:space="preserve"> </w:t>
      </w:r>
    </w:p>
    <w:p w:rsidR="008D2D4D" w:rsidRDefault="008D2D4D" w:rsidP="00096FC5">
      <w:pPr>
        <w:ind w:firstLine="0"/>
      </w:pPr>
    </w:p>
    <w:p w:rsidR="008D2D4D" w:rsidRDefault="00553416" w:rsidP="00096FC5">
      <w:pPr>
        <w:ind w:firstLine="0"/>
        <w:rPr>
          <w:noProof/>
        </w:rPr>
      </w:pPr>
      <w:r>
        <w:rPr>
          <w:noProof/>
        </w:rPr>
        <w:drawing>
          <wp:inline distT="0" distB="0" distL="0" distR="0">
            <wp:extent cx="6362700" cy="2505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D4D" w:rsidRDefault="008D2D4D" w:rsidP="00096FC5">
      <w:pPr>
        <w:ind w:firstLine="0"/>
        <w:rPr>
          <w:noProof/>
        </w:rPr>
      </w:pPr>
    </w:p>
    <w:p w:rsidR="008D2D4D" w:rsidRDefault="008D2D4D" w:rsidP="00096FC5">
      <w:pPr>
        <w:ind w:firstLine="0"/>
        <w:rPr>
          <w:noProof/>
        </w:rPr>
      </w:pPr>
    </w:p>
    <w:p w:rsidR="008D2D4D" w:rsidRDefault="008D2D4D" w:rsidP="00096FC5">
      <w:pPr>
        <w:ind w:firstLine="0"/>
      </w:pPr>
    </w:p>
    <w:p w:rsidR="008D2D4D" w:rsidRDefault="008D2D4D" w:rsidP="00096FC5">
      <w:pPr>
        <w:ind w:firstLine="0"/>
      </w:pPr>
      <w:r>
        <w:t xml:space="preserve">                     </w:t>
      </w:r>
    </w:p>
    <w:p w:rsidR="008D2D4D" w:rsidRDefault="008D2D4D" w:rsidP="00096FC5">
      <w:pPr>
        <w:ind w:firstLine="0"/>
      </w:pPr>
    </w:p>
    <w:p w:rsidR="008D2D4D" w:rsidRDefault="008D2D4D" w:rsidP="008D2D4D">
      <w:pPr>
        <w:ind w:firstLine="0"/>
        <w:jc w:val="center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300709" w:rsidRDefault="00300709" w:rsidP="000B0E62">
      <w:pPr>
        <w:ind w:firstLine="0"/>
        <w:rPr>
          <w:noProof/>
          <w:sz w:val="36"/>
          <w:szCs w:val="36"/>
        </w:rPr>
      </w:pPr>
    </w:p>
    <w:p w:rsidR="00300709" w:rsidRDefault="00300709" w:rsidP="000B0E62">
      <w:pPr>
        <w:ind w:firstLine="0"/>
        <w:rPr>
          <w:noProof/>
          <w:sz w:val="36"/>
          <w:szCs w:val="36"/>
        </w:rPr>
      </w:pPr>
    </w:p>
    <w:p w:rsidR="000B0E62" w:rsidRPr="00156019" w:rsidRDefault="000B0E62" w:rsidP="000B0E62">
      <w:pPr>
        <w:ind w:firstLine="0"/>
        <w:rPr>
          <w:noProof/>
          <w:sz w:val="36"/>
          <w:szCs w:val="36"/>
        </w:rPr>
      </w:pPr>
      <w:r w:rsidRPr="00156019">
        <w:rPr>
          <w:noProof/>
          <w:sz w:val="36"/>
          <w:szCs w:val="36"/>
        </w:rPr>
        <w:lastRenderedPageBreak/>
        <w:t>Low Level Design</w:t>
      </w:r>
    </w:p>
    <w:p w:rsidR="00553416" w:rsidRDefault="00553416" w:rsidP="000B0E62">
      <w:pPr>
        <w:ind w:firstLine="0"/>
        <w:rPr>
          <w:noProof/>
        </w:rPr>
      </w:pPr>
    </w:p>
    <w:p w:rsidR="00553416" w:rsidRDefault="00553416" w:rsidP="000B0E62">
      <w:pPr>
        <w:ind w:firstLine="0"/>
        <w:rPr>
          <w:noProof/>
        </w:rPr>
      </w:pPr>
    </w:p>
    <w:p w:rsidR="00553416" w:rsidRDefault="00553416" w:rsidP="000B0E62">
      <w:pPr>
        <w:ind w:firstLine="0"/>
        <w:rPr>
          <w:noProof/>
        </w:rPr>
      </w:pPr>
      <w:r>
        <w:rPr>
          <w:noProof/>
        </w:rPr>
        <w:drawing>
          <wp:inline distT="0" distB="0" distL="0" distR="0">
            <wp:extent cx="6648450" cy="5191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e_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62" w:rsidRDefault="000B0E62" w:rsidP="000B0E62">
      <w:pPr>
        <w:ind w:firstLine="0"/>
        <w:rPr>
          <w:noProof/>
        </w:rPr>
      </w:pPr>
    </w:p>
    <w:p w:rsidR="000B0E62" w:rsidRDefault="000B0E62" w:rsidP="000B0E62">
      <w:pPr>
        <w:ind w:firstLine="0"/>
        <w:rPr>
          <w:noProof/>
        </w:rPr>
      </w:pPr>
    </w:p>
    <w:p w:rsidR="000B0E62" w:rsidRDefault="000B0E62" w:rsidP="000B0E62">
      <w:pPr>
        <w:ind w:firstLine="0"/>
        <w:jc w:val="center"/>
        <w:rPr>
          <w:noProof/>
        </w:rPr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300709" w:rsidRDefault="00300709" w:rsidP="000B0E62">
      <w:pPr>
        <w:ind w:firstLine="0"/>
        <w:rPr>
          <w:sz w:val="36"/>
          <w:szCs w:val="36"/>
        </w:rPr>
      </w:pPr>
    </w:p>
    <w:p w:rsidR="00300709" w:rsidRDefault="00300709" w:rsidP="000B0E62">
      <w:pPr>
        <w:ind w:firstLine="0"/>
        <w:rPr>
          <w:sz w:val="36"/>
          <w:szCs w:val="36"/>
        </w:rPr>
      </w:pPr>
    </w:p>
    <w:p w:rsidR="000B0E62" w:rsidRPr="00156019" w:rsidRDefault="00553416" w:rsidP="000B0E62">
      <w:pPr>
        <w:ind w:firstLine="0"/>
        <w:rPr>
          <w:sz w:val="36"/>
          <w:szCs w:val="36"/>
        </w:rPr>
      </w:pPr>
      <w:r w:rsidRPr="00156019">
        <w:rPr>
          <w:sz w:val="36"/>
          <w:szCs w:val="36"/>
        </w:rPr>
        <w:lastRenderedPageBreak/>
        <w:t>High Level Diagram</w:t>
      </w: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0B0E62" w:rsidP="000B0E62">
      <w:pPr>
        <w:ind w:firstLine="0"/>
      </w:pPr>
    </w:p>
    <w:p w:rsidR="000B0E62" w:rsidRDefault="00553416" w:rsidP="000B0E62">
      <w:pPr>
        <w:ind w:firstLine="0"/>
      </w:pPr>
      <w:r>
        <w:rPr>
          <w:noProof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1028700</wp:posOffset>
            </wp:positionH>
            <wp:positionV relativeFrom="page">
              <wp:posOffset>4067175</wp:posOffset>
            </wp:positionV>
            <wp:extent cx="4394835" cy="3857625"/>
            <wp:effectExtent l="0" t="0" r="571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Diagram_HighLev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4F97" w:rsidRPr="00156019" w:rsidRDefault="00156019" w:rsidP="000B0E62">
      <w:pPr>
        <w:ind w:firstLine="0"/>
        <w:rPr>
          <w:sz w:val="32"/>
          <w:szCs w:val="32"/>
        </w:rPr>
      </w:pPr>
      <w:r w:rsidRPr="00156019">
        <w:rPr>
          <w:sz w:val="32"/>
          <w:szCs w:val="32"/>
        </w:rPr>
        <w:t>Object Diagram</w:t>
      </w:r>
    </w:p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874F97" w:rsidRPr="00874F97" w:rsidRDefault="00874F97" w:rsidP="00874F97"/>
    <w:p w:rsidR="00300709" w:rsidRDefault="00300709" w:rsidP="00980A51">
      <w:pPr>
        <w:tabs>
          <w:tab w:val="left" w:pos="795"/>
        </w:tabs>
        <w:ind w:firstLine="0"/>
      </w:pPr>
    </w:p>
    <w:p w:rsidR="00300709" w:rsidRDefault="00300709" w:rsidP="00980A51">
      <w:pPr>
        <w:tabs>
          <w:tab w:val="left" w:pos="795"/>
        </w:tabs>
        <w:ind w:firstLine="0"/>
      </w:pPr>
    </w:p>
    <w:p w:rsidR="00300709" w:rsidRDefault="00300709" w:rsidP="00980A51">
      <w:pPr>
        <w:tabs>
          <w:tab w:val="left" w:pos="795"/>
        </w:tabs>
        <w:ind w:firstLine="0"/>
      </w:pPr>
    </w:p>
    <w:p w:rsidR="00874F97" w:rsidRPr="00300709" w:rsidRDefault="00980A51" w:rsidP="00980A51">
      <w:pPr>
        <w:tabs>
          <w:tab w:val="left" w:pos="795"/>
        </w:tabs>
        <w:ind w:firstLine="0"/>
        <w:rPr>
          <w:sz w:val="40"/>
          <w:szCs w:val="40"/>
        </w:rPr>
      </w:pPr>
      <w:r w:rsidRPr="00300709">
        <w:rPr>
          <w:sz w:val="40"/>
          <w:szCs w:val="40"/>
        </w:rPr>
        <w:lastRenderedPageBreak/>
        <w:t>Test Plan</w:t>
      </w:r>
    </w:p>
    <w:p w:rsidR="00980A51" w:rsidRDefault="00980A51" w:rsidP="00980A51">
      <w:pPr>
        <w:tabs>
          <w:tab w:val="left" w:pos="795"/>
        </w:tabs>
        <w:ind w:firstLine="0"/>
      </w:pP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b/>
          <w:bCs/>
          <w:color w:val="569CD6"/>
          <w:sz w:val="21"/>
          <w:szCs w:val="21"/>
          <w:lang w:bidi="ar-SA"/>
        </w:rPr>
        <w:t># Arithmetic Operations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Test Id | Input                | Expected Output | Actual Output |   Status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|---------|----------------------|-----------------|---------------|------------|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T1      | Addition 2,3         | 5               |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5  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   |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T2      | Subtraction 5,1      | 4               |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4   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  |  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T3      | Multiplication 2,5   | 10              |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10    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 |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T4      | Division 18,6        | 3               |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   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3     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|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T5      | Addition -2,5        | 3               |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3      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|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 w:rsidRPr="00EC5F0F">
        <w:rPr>
          <w:rFonts w:ascii="Consolas" w:hAnsi="Consolas"/>
          <w:color w:val="D4D4D4"/>
          <w:sz w:val="21"/>
          <w:szCs w:val="21"/>
          <w:lang w:bidi="ar-SA"/>
        </w:rPr>
        <w:t>| T6      | Subtraction -3,5     | -8              |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 xml:space="preserve">   -8       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|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|</w:t>
      </w:r>
    </w:p>
    <w:p w:rsidR="00EC5F0F" w:rsidRPr="00EC5F0F" w:rsidRDefault="00EC5F0F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>
        <w:rPr>
          <w:rFonts w:ascii="Consolas" w:hAnsi="Consolas"/>
          <w:color w:val="D4D4D4"/>
          <w:sz w:val="21"/>
          <w:szCs w:val="21"/>
          <w:lang w:bidi="ar-SA"/>
        </w:rPr>
        <w:t>| T7      | Multiplication +5 ,-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5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| -25             |  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-25   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|       </w:t>
      </w:r>
      <w:r w:rsidR="00300709"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Pr="00EC5F0F">
        <w:rPr>
          <w:rFonts w:ascii="Consolas" w:hAnsi="Consolas"/>
          <w:color w:val="D4D4D4"/>
          <w:sz w:val="21"/>
          <w:szCs w:val="21"/>
          <w:lang w:bidi="ar-SA"/>
        </w:rPr>
        <w:t>     |</w:t>
      </w:r>
    </w:p>
    <w:p w:rsidR="00EC5F0F" w:rsidRPr="00EC5F0F" w:rsidRDefault="00300709" w:rsidP="00EC5F0F">
      <w:pPr>
        <w:shd w:val="clear" w:color="auto" w:fill="1E1E1E"/>
        <w:spacing w:line="285" w:lineRule="atLeast"/>
        <w:ind w:firstLine="0"/>
        <w:rPr>
          <w:rFonts w:ascii="Consolas" w:hAnsi="Consolas"/>
          <w:color w:val="D4D4D4"/>
          <w:sz w:val="21"/>
          <w:szCs w:val="21"/>
          <w:lang w:bidi="ar-SA"/>
        </w:rPr>
      </w:pPr>
      <w:r>
        <w:rPr>
          <w:rFonts w:ascii="Consolas" w:hAnsi="Consolas"/>
          <w:color w:val="D4D4D4"/>
          <w:sz w:val="21"/>
          <w:szCs w:val="21"/>
          <w:lang w:bidi="ar-SA"/>
        </w:rPr>
        <w:t>| T8      | Division 15,0</w:t>
      </w:r>
      <w:r w:rsidR="00EC5F0F" w:rsidRPr="00EC5F0F">
        <w:rPr>
          <w:rFonts w:ascii="Consolas" w:hAnsi="Consolas"/>
          <w:color w:val="D4D4D4"/>
          <w:sz w:val="21"/>
          <w:szCs w:val="21"/>
          <w:lang w:bidi="ar-SA"/>
        </w:rPr>
        <w:t>       </w:t>
      </w:r>
      <w:r>
        <w:rPr>
          <w:rFonts w:ascii="Consolas" w:hAnsi="Consolas"/>
          <w:color w:val="D4D4D4"/>
          <w:sz w:val="21"/>
          <w:szCs w:val="21"/>
          <w:lang w:bidi="ar-SA"/>
        </w:rPr>
        <w:t xml:space="preserve"> | Error          </w:t>
      </w:r>
      <w:r w:rsidR="00EC5F0F" w:rsidRPr="00EC5F0F">
        <w:rPr>
          <w:rFonts w:ascii="Consolas" w:hAnsi="Consolas"/>
          <w:color w:val="D4D4D4"/>
          <w:sz w:val="21"/>
          <w:szCs w:val="21"/>
          <w:lang w:bidi="ar-SA"/>
        </w:rPr>
        <w:t> |     </w:t>
      </w:r>
      <w:r>
        <w:rPr>
          <w:rFonts w:ascii="Consolas" w:hAnsi="Consolas"/>
          <w:color w:val="D4D4D4"/>
          <w:sz w:val="21"/>
          <w:szCs w:val="21"/>
          <w:lang w:bidi="ar-SA"/>
        </w:rPr>
        <w:t>Error</w:t>
      </w:r>
      <w:r w:rsidR="00EC5F0F" w:rsidRPr="00EC5F0F">
        <w:rPr>
          <w:rFonts w:ascii="Consolas" w:hAnsi="Consolas"/>
          <w:color w:val="D4D4D4"/>
          <w:sz w:val="21"/>
          <w:szCs w:val="21"/>
          <w:lang w:bidi="ar-SA"/>
        </w:rPr>
        <w:t>     |    </w:t>
      </w:r>
      <w:r>
        <w:rPr>
          <w:rFonts w:ascii="Consolas" w:hAnsi="Consolas"/>
          <w:color w:val="D4D4D4"/>
          <w:sz w:val="21"/>
          <w:szCs w:val="21"/>
          <w:lang w:bidi="ar-SA"/>
        </w:rPr>
        <w:t>Pass</w:t>
      </w:r>
      <w:r w:rsidR="00EC5F0F" w:rsidRPr="00EC5F0F">
        <w:rPr>
          <w:rFonts w:ascii="Consolas" w:hAnsi="Consolas"/>
          <w:color w:val="D4D4D4"/>
          <w:sz w:val="21"/>
          <w:szCs w:val="21"/>
          <w:lang w:bidi="ar-SA"/>
        </w:rPr>
        <w:t>        |</w:t>
      </w:r>
    </w:p>
    <w:p w:rsidR="00EC5F0F" w:rsidRDefault="00EC5F0F" w:rsidP="00980A51">
      <w:pPr>
        <w:tabs>
          <w:tab w:val="left" w:pos="795"/>
        </w:tabs>
        <w:ind w:firstLine="0"/>
      </w:pPr>
    </w:p>
    <w:p w:rsidR="00352C91" w:rsidRDefault="00352C91" w:rsidP="00874F97">
      <w:pPr>
        <w:tabs>
          <w:tab w:val="left" w:pos="795"/>
        </w:tabs>
      </w:pPr>
    </w:p>
    <w:p w:rsidR="00352C91" w:rsidRDefault="00352C91" w:rsidP="00874F97">
      <w:pPr>
        <w:tabs>
          <w:tab w:val="left" w:pos="795"/>
        </w:tabs>
      </w:pPr>
    </w:p>
    <w:p w:rsidR="00352C91" w:rsidRDefault="00352C91" w:rsidP="00874F97">
      <w:pPr>
        <w:tabs>
          <w:tab w:val="left" w:pos="795"/>
        </w:tabs>
      </w:pPr>
    </w:p>
    <w:p w:rsidR="00EC5F0F" w:rsidRDefault="00352C91" w:rsidP="00EC5F0F">
      <w:pPr>
        <w:tabs>
          <w:tab w:val="left" w:pos="795"/>
        </w:tabs>
        <w:ind w:firstLine="0"/>
        <w:rPr>
          <w:sz w:val="36"/>
          <w:szCs w:val="36"/>
        </w:rPr>
      </w:pPr>
      <w:r w:rsidRPr="00EC5F0F">
        <w:rPr>
          <w:sz w:val="36"/>
          <w:szCs w:val="36"/>
        </w:rPr>
        <w:t>GIT Issues</w:t>
      </w:r>
      <w:r w:rsidR="00EC5F0F">
        <w:rPr>
          <w:sz w:val="36"/>
          <w:szCs w:val="36"/>
        </w:rPr>
        <w:t xml:space="preserve"> </w:t>
      </w:r>
      <w:r w:rsidR="004A2FD9">
        <w:rPr>
          <w:sz w:val="36"/>
          <w:szCs w:val="36"/>
        </w:rPr>
        <w:t>–</w:t>
      </w:r>
    </w:p>
    <w:p w:rsidR="004A2FD9" w:rsidRPr="00EC5F0F" w:rsidRDefault="004A2FD9" w:rsidP="00EC5F0F">
      <w:pPr>
        <w:tabs>
          <w:tab w:val="left" w:pos="795"/>
        </w:tabs>
        <w:ind w:firstLine="0"/>
        <w:rPr>
          <w:sz w:val="36"/>
          <w:szCs w:val="36"/>
        </w:rPr>
      </w:pPr>
    </w:p>
    <w:p w:rsidR="00352C91" w:rsidRDefault="00EC5F0F" w:rsidP="00874F97">
      <w:pPr>
        <w:tabs>
          <w:tab w:val="left" w:pos="795"/>
        </w:tabs>
      </w:pPr>
      <w:r>
        <w:rPr>
          <w:noProof/>
        </w:rPr>
        <w:drawing>
          <wp:inline distT="0" distB="0" distL="0" distR="0">
            <wp:extent cx="6457950" cy="2847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 issu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09" w:rsidRDefault="00300709" w:rsidP="00EC5F0F">
      <w:pPr>
        <w:tabs>
          <w:tab w:val="left" w:pos="795"/>
        </w:tabs>
        <w:ind w:firstLine="0"/>
        <w:rPr>
          <w:sz w:val="36"/>
          <w:szCs w:val="36"/>
        </w:rPr>
      </w:pPr>
    </w:p>
    <w:p w:rsidR="00D02C6C" w:rsidRDefault="00D02C6C" w:rsidP="00EC5F0F">
      <w:pPr>
        <w:tabs>
          <w:tab w:val="left" w:pos="795"/>
        </w:tabs>
        <w:ind w:firstLine="0"/>
        <w:rPr>
          <w:sz w:val="36"/>
          <w:szCs w:val="36"/>
        </w:rPr>
      </w:pPr>
    </w:p>
    <w:p w:rsidR="00D02C6C" w:rsidRDefault="00D02C6C" w:rsidP="00EC5F0F">
      <w:pPr>
        <w:tabs>
          <w:tab w:val="left" w:pos="795"/>
        </w:tabs>
        <w:ind w:firstLine="0"/>
        <w:rPr>
          <w:sz w:val="36"/>
          <w:szCs w:val="36"/>
        </w:rPr>
      </w:pPr>
    </w:p>
    <w:p w:rsidR="00352C91" w:rsidRPr="00EC5F0F" w:rsidRDefault="00352C91" w:rsidP="00EC5F0F">
      <w:pPr>
        <w:tabs>
          <w:tab w:val="left" w:pos="795"/>
        </w:tabs>
        <w:ind w:firstLine="0"/>
        <w:rPr>
          <w:sz w:val="36"/>
          <w:szCs w:val="36"/>
        </w:rPr>
      </w:pPr>
      <w:r w:rsidRPr="00EC5F0F">
        <w:rPr>
          <w:sz w:val="36"/>
          <w:szCs w:val="36"/>
        </w:rPr>
        <w:lastRenderedPageBreak/>
        <w:t>GIT Commits</w:t>
      </w:r>
      <w:r w:rsidR="00EC5F0F">
        <w:rPr>
          <w:sz w:val="36"/>
          <w:szCs w:val="36"/>
        </w:rPr>
        <w:t xml:space="preserve"> -</w:t>
      </w:r>
    </w:p>
    <w:p w:rsidR="00352C91" w:rsidRDefault="00352C91" w:rsidP="00874F97">
      <w:pPr>
        <w:tabs>
          <w:tab w:val="left" w:pos="795"/>
        </w:tabs>
      </w:pPr>
    </w:p>
    <w:p w:rsidR="00C537FA" w:rsidRDefault="00C537FA" w:rsidP="00874F97">
      <w:pPr>
        <w:tabs>
          <w:tab w:val="left" w:pos="795"/>
        </w:tabs>
      </w:pPr>
    </w:p>
    <w:p w:rsidR="00C537FA" w:rsidRDefault="00C537FA" w:rsidP="00874F97">
      <w:pPr>
        <w:tabs>
          <w:tab w:val="left" w:pos="795"/>
        </w:tabs>
      </w:pPr>
    </w:p>
    <w:p w:rsidR="00C537FA" w:rsidRDefault="00C537FA" w:rsidP="00874F97">
      <w:pPr>
        <w:tabs>
          <w:tab w:val="left" w:pos="795"/>
        </w:tabs>
      </w:pPr>
    </w:p>
    <w:p w:rsidR="00D02C6C" w:rsidRDefault="00D02C6C" w:rsidP="00874F97">
      <w:pPr>
        <w:tabs>
          <w:tab w:val="left" w:pos="795"/>
        </w:tabs>
      </w:pPr>
    </w:p>
    <w:p w:rsidR="00352C91" w:rsidRDefault="00352C91" w:rsidP="00874F97">
      <w:pPr>
        <w:tabs>
          <w:tab w:val="left" w:pos="795"/>
        </w:tabs>
      </w:pPr>
      <w:r>
        <w:rPr>
          <w:noProof/>
        </w:rPr>
        <w:drawing>
          <wp:inline distT="0" distB="0" distL="0" distR="0">
            <wp:extent cx="6457950" cy="3936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mit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09" w:rsidRDefault="00300709" w:rsidP="00874F97">
      <w:pPr>
        <w:tabs>
          <w:tab w:val="left" w:pos="795"/>
        </w:tabs>
      </w:pPr>
    </w:p>
    <w:p w:rsidR="00300709" w:rsidRDefault="00300709" w:rsidP="00874F97">
      <w:pPr>
        <w:tabs>
          <w:tab w:val="left" w:pos="795"/>
        </w:tabs>
      </w:pPr>
    </w:p>
    <w:p w:rsidR="004A2FD9" w:rsidRDefault="00300709">
      <w:pPr>
        <w:ind w:firstLine="0"/>
      </w:pPr>
      <w:r>
        <w:br w:type="page"/>
      </w:r>
      <w:r w:rsidR="004A2FD9">
        <w:lastRenderedPageBreak/>
        <w:t xml:space="preserve">             </w:t>
      </w:r>
    </w:p>
    <w:p w:rsidR="00300709" w:rsidRPr="004A2FD9" w:rsidRDefault="00D02C6C">
      <w:pPr>
        <w:ind w:firstLine="0"/>
      </w:pPr>
      <w:r>
        <w:t xml:space="preserve">     </w:t>
      </w:r>
      <w:r w:rsidR="004A2FD9">
        <w:t xml:space="preserve"> </w:t>
      </w:r>
      <w:r w:rsidR="00300709" w:rsidRPr="00300709">
        <w:rPr>
          <w:sz w:val="40"/>
          <w:szCs w:val="40"/>
        </w:rPr>
        <w:t>Cpp</w:t>
      </w:r>
      <w:r w:rsidR="00300709">
        <w:rPr>
          <w:sz w:val="40"/>
          <w:szCs w:val="40"/>
        </w:rPr>
        <w:t xml:space="preserve"> </w:t>
      </w:r>
      <w:r w:rsidR="00300709" w:rsidRPr="00300709">
        <w:rPr>
          <w:sz w:val="40"/>
          <w:szCs w:val="40"/>
        </w:rPr>
        <w:t>Check</w:t>
      </w:r>
      <w:r w:rsidR="00C537FA">
        <w:rPr>
          <w:sz w:val="40"/>
          <w:szCs w:val="40"/>
        </w:rPr>
        <w:t xml:space="preserve"> -</w:t>
      </w:r>
    </w:p>
    <w:p w:rsidR="00C537FA" w:rsidRDefault="00C537FA">
      <w:pPr>
        <w:ind w:firstLine="0"/>
        <w:rPr>
          <w:sz w:val="40"/>
          <w:szCs w:val="40"/>
        </w:rPr>
      </w:pPr>
    </w:p>
    <w:p w:rsidR="00C537FA" w:rsidRDefault="00C537FA">
      <w:pPr>
        <w:ind w:firstLine="0"/>
        <w:rPr>
          <w:sz w:val="40"/>
          <w:szCs w:val="40"/>
        </w:rPr>
      </w:pPr>
    </w:p>
    <w:p w:rsidR="00C537FA" w:rsidRDefault="00C537FA">
      <w:pPr>
        <w:ind w:firstLine="0"/>
        <w:rPr>
          <w:sz w:val="40"/>
          <w:szCs w:val="40"/>
        </w:rPr>
      </w:pPr>
    </w:p>
    <w:p w:rsidR="004A2FD9" w:rsidRDefault="00300709">
      <w:pPr>
        <w:ind w:firstLine="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448425" cy="3219450"/>
            <wp:effectExtent l="0" t="0" r="9525" b="0"/>
            <wp:docPr id="13" name="Picture 13" descr="C:\Users\99003753\AppData\Local\Microsoft\Windows\INetCache\Content.Word\C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99003753\AppData\Local\Microsoft\Windows\INetCache\Content.Word\Cp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D9" w:rsidRDefault="004A2FD9">
      <w:pPr>
        <w:ind w:firstLine="0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A2FD9" w:rsidRDefault="00D02C6C">
      <w:pPr>
        <w:ind w:firstLine="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              Agile Methodology</w:t>
      </w:r>
    </w:p>
    <w:p w:rsidR="00D02C6C" w:rsidRDefault="00D02C6C">
      <w:pPr>
        <w:ind w:firstLine="0"/>
        <w:rPr>
          <w:sz w:val="40"/>
          <w:szCs w:val="40"/>
        </w:rPr>
      </w:pPr>
    </w:p>
    <w:p w:rsidR="00D02C6C" w:rsidRDefault="00D02C6C">
      <w:pPr>
        <w:ind w:firstLine="0"/>
        <w:rPr>
          <w:sz w:val="40"/>
          <w:szCs w:val="40"/>
        </w:rPr>
      </w:pPr>
      <w:bookmarkStart w:id="5" w:name="_GoBack"/>
      <w:bookmarkEnd w:id="5"/>
    </w:p>
    <w:p w:rsidR="004A2FD9" w:rsidRDefault="004A2FD9" w:rsidP="004A2FD9">
      <w:pPr>
        <w:shd w:val="clear" w:color="auto" w:fill="FFFFFF"/>
        <w:spacing w:before="100" w:beforeAutospacing="1" w:after="100" w:afterAutospacing="1"/>
        <w:ind w:firstLine="0"/>
        <w:rPr>
          <w:rFonts w:ascii="Arial" w:hAnsi="Arial" w:cs="Arial"/>
          <w:color w:val="222222"/>
          <w:sz w:val="27"/>
          <w:szCs w:val="27"/>
          <w:lang w:bidi="ar-SA"/>
        </w:rPr>
      </w:pPr>
      <w:r w:rsidRPr="004A2FD9">
        <w:rPr>
          <w:rFonts w:ascii="Arial" w:hAnsi="Arial" w:cs="Arial"/>
          <w:color w:val="222222"/>
          <w:sz w:val="27"/>
          <w:szCs w:val="27"/>
          <w:lang w:bidi="ar-SA"/>
        </w:rPr>
        <w:t>The </w:t>
      </w:r>
      <w:r w:rsidRPr="004A2FD9">
        <w:rPr>
          <w:rFonts w:ascii="Arial" w:hAnsi="Arial" w:cs="Arial"/>
          <w:b/>
          <w:bCs/>
          <w:color w:val="222222"/>
          <w:sz w:val="27"/>
          <w:szCs w:val="27"/>
          <w:lang w:bidi="ar-SA"/>
        </w:rPr>
        <w:t>Agile software development</w:t>
      </w:r>
      <w:r w:rsidRPr="004A2FD9">
        <w:rPr>
          <w:rFonts w:ascii="Arial" w:hAnsi="Arial" w:cs="Arial"/>
          <w:color w:val="222222"/>
          <w:sz w:val="27"/>
          <w:szCs w:val="27"/>
          <w:lang w:bidi="ar-SA"/>
        </w:rPr>
        <w:t> methodology is one of the simplest and effective processes to turn a vision for a business need into software solutions. Agile is a term used to describe software development approaches that employ continual planning, learning, improvement, team collaboration, evolutionary development, and early delivery. It encourages flexible responses to change.</w:t>
      </w:r>
    </w:p>
    <w:p w:rsid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Arial" w:hAnsi="Arial" w:cs="Arial"/>
          <w:color w:val="222222"/>
          <w:sz w:val="27"/>
          <w:szCs w:val="27"/>
          <w:lang w:bidi="ar-SA"/>
        </w:rPr>
      </w:pPr>
    </w:p>
    <w:p w:rsidR="00D02C6C" w:rsidRDefault="00D02C6C" w:rsidP="00D02C6C">
      <w:pPr>
        <w:ind w:firstLine="0"/>
        <w:rPr>
          <w:sz w:val="40"/>
          <w:szCs w:val="40"/>
        </w:rPr>
      </w:pPr>
      <w:r>
        <w:rPr>
          <w:sz w:val="40"/>
          <w:szCs w:val="40"/>
        </w:rPr>
        <w:t>Theme - Calculator</w:t>
      </w:r>
    </w:p>
    <w:p w:rsid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This Calculator helps in calculating basic calculation, conversion of dimensions, trigonometric functions and binary conversions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36"/>
          <w:szCs w:val="36"/>
          <w:shd w:val="clear" w:color="auto" w:fill="FFFFFF"/>
        </w:rPr>
        <w:t xml:space="preserve">Epic - </w:t>
      </w:r>
      <w:r>
        <w:rPr>
          <w:rFonts w:ascii="Segoe UI" w:hAnsi="Segoe UI" w:cs="Segoe UI"/>
          <w:color w:val="24292E"/>
          <w:sz w:val="36"/>
          <w:szCs w:val="36"/>
          <w:shd w:val="clear" w:color="auto" w:fill="FFFFFF"/>
        </w:rPr>
        <w:t xml:space="preserve"> </w:t>
      </w:r>
      <w:r w:rsidRPr="00D02C6C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The Calculator Is to perform basic arithmetic operation ,that is design by me.</w:t>
      </w:r>
    </w:p>
    <w:p w:rsid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36"/>
          <w:szCs w:val="32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Stories</w:t>
      </w:r>
      <w:r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 xml:space="preserve"> – </w:t>
      </w:r>
      <w:r w:rsidRPr="00D02C6C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Based on epic some are function given below –</w:t>
      </w:r>
      <w:r w:rsidRPr="00D02C6C">
        <w:rPr>
          <w:rFonts w:ascii="Segoe UI" w:hAnsi="Segoe UI" w:cs="Segoe UI"/>
          <w:color w:val="24292E"/>
          <w:sz w:val="36"/>
          <w:szCs w:val="32"/>
          <w:shd w:val="clear" w:color="auto" w:fill="FFFFFF"/>
        </w:rPr>
        <w:t xml:space="preserve"> </w:t>
      </w:r>
    </w:p>
    <w:p w:rsidR="00D02C6C" w:rsidRP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1.Addition</w:t>
      </w:r>
    </w:p>
    <w:p w:rsidR="00D02C6C" w:rsidRP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2.Subtraction</w:t>
      </w:r>
    </w:p>
    <w:p w:rsidR="00D02C6C" w:rsidRP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3.Multipplication</w:t>
      </w:r>
    </w:p>
    <w:p w:rsidR="00D02C6C" w:rsidRP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28"/>
          <w:szCs w:val="28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4.Division</w:t>
      </w:r>
    </w:p>
    <w:p w:rsid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  <w:r w:rsidRPr="00D02C6C">
        <w:rPr>
          <w:rFonts w:ascii="Segoe UI" w:hAnsi="Segoe UI" w:cs="Segoe UI"/>
          <w:color w:val="24292E"/>
          <w:sz w:val="28"/>
          <w:szCs w:val="28"/>
          <w:shd w:val="clear" w:color="auto" w:fill="FFFFFF"/>
        </w:rPr>
        <w:t>5.Remainder</w:t>
      </w:r>
    </w:p>
    <w:p w:rsidR="00D02C6C" w:rsidRPr="00D02C6C" w:rsidRDefault="00D02C6C" w:rsidP="004A2FD9">
      <w:pPr>
        <w:shd w:val="clear" w:color="auto" w:fill="FFFFFF"/>
        <w:spacing w:before="100" w:beforeAutospacing="1" w:after="100" w:afterAutospacing="1"/>
        <w:ind w:firstLine="0"/>
        <w:rPr>
          <w:rFonts w:ascii="Segoe UI" w:hAnsi="Segoe UI" w:cs="Segoe UI"/>
          <w:color w:val="24292E"/>
          <w:sz w:val="32"/>
          <w:szCs w:val="32"/>
          <w:shd w:val="clear" w:color="auto" w:fill="FFFFFF"/>
        </w:rPr>
      </w:pPr>
    </w:p>
    <w:p w:rsidR="004A2FD9" w:rsidRDefault="004A2FD9">
      <w:pPr>
        <w:ind w:firstLine="0"/>
        <w:rPr>
          <w:sz w:val="40"/>
          <w:szCs w:val="40"/>
        </w:rPr>
      </w:pPr>
    </w:p>
    <w:p w:rsidR="004A2FD9" w:rsidRDefault="004A2FD9">
      <w:pPr>
        <w:ind w:firstLine="0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A2FD9" w:rsidRDefault="004A2FD9">
      <w:pPr>
        <w:ind w:firstLine="0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>Here is a graphical illustration of the Agile Model –</w:t>
      </w:r>
    </w:p>
    <w:p w:rsidR="005C02A0" w:rsidRDefault="005C02A0">
      <w:pPr>
        <w:ind w:firstLine="0"/>
        <w:rPr>
          <w:rFonts w:ascii="Arial" w:hAnsi="Arial" w:cs="Arial"/>
          <w:color w:val="000000"/>
          <w:shd w:val="clear" w:color="auto" w:fill="FFFFFF"/>
        </w:rPr>
      </w:pPr>
    </w:p>
    <w:p w:rsidR="004A2FD9" w:rsidRDefault="004A2FD9">
      <w:pPr>
        <w:ind w:firstLine="0"/>
        <w:rPr>
          <w:rFonts w:ascii="Arial" w:hAnsi="Arial" w:cs="Arial"/>
          <w:color w:val="000000"/>
          <w:shd w:val="clear" w:color="auto" w:fill="FFFFFF"/>
        </w:rPr>
      </w:pPr>
    </w:p>
    <w:p w:rsidR="004A2FD9" w:rsidRDefault="004A2FD9">
      <w:pPr>
        <w:ind w:firstLine="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572250" cy="5067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dlc_agile_mod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069" cy="50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A0" w:rsidRDefault="005C02A0">
      <w:pPr>
        <w:ind w:firstLine="0"/>
        <w:rPr>
          <w:sz w:val="40"/>
          <w:szCs w:val="40"/>
        </w:rPr>
      </w:pPr>
    </w:p>
    <w:p w:rsidR="005C02A0" w:rsidRDefault="005C02A0" w:rsidP="005C02A0">
      <w:pPr>
        <w:pStyle w:val="NormalWeb"/>
        <w:shd w:val="clear" w:color="auto" w:fill="FFFFFF"/>
        <w:spacing w:before="0" w:beforeAutospacing="0" w:after="0" w:afterAutospacing="0" w:line="368" w:lineRule="atLeast"/>
        <w:rPr>
          <w:rFonts w:ascii="Arial" w:hAnsi="Arial" w:cs="Arial"/>
          <w:color w:val="333333"/>
          <w:spacing w:val="-4"/>
          <w:sz w:val="27"/>
          <w:szCs w:val="27"/>
        </w:rPr>
      </w:pPr>
      <w:r>
        <w:rPr>
          <w:rFonts w:ascii="Arial" w:hAnsi="Arial" w:cs="Arial"/>
          <w:color w:val="333333"/>
          <w:spacing w:val="-4"/>
          <w:sz w:val="27"/>
          <w:szCs w:val="27"/>
        </w:rPr>
        <w:t>An iteration, in the context of an Agile project, is a during which development takes place, the duration of which:</w:t>
      </w:r>
    </w:p>
    <w:p w:rsidR="005C02A0" w:rsidRDefault="005C02A0" w:rsidP="005C02A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83" w:lineRule="atLeast"/>
        <w:ind w:left="0"/>
        <w:rPr>
          <w:rFonts w:ascii="Arial" w:hAnsi="Arial" w:cs="Arial"/>
          <w:color w:val="333333"/>
          <w:spacing w:val="-4"/>
          <w:sz w:val="29"/>
          <w:szCs w:val="29"/>
        </w:rPr>
      </w:pPr>
      <w:r>
        <w:rPr>
          <w:rFonts w:ascii="Arial" w:hAnsi="Arial" w:cs="Arial"/>
          <w:color w:val="333333"/>
          <w:spacing w:val="-4"/>
          <w:sz w:val="29"/>
          <w:szCs w:val="29"/>
        </w:rPr>
        <w:t>may vary from project to project, usually between 1 and 4 weeks</w:t>
      </w:r>
    </w:p>
    <w:p w:rsidR="005C02A0" w:rsidRDefault="005C02A0" w:rsidP="005C02A0">
      <w:pPr>
        <w:numPr>
          <w:ilvl w:val="0"/>
          <w:numId w:val="40"/>
        </w:numPr>
        <w:shd w:val="clear" w:color="auto" w:fill="FFFFFF"/>
        <w:spacing w:before="100" w:beforeAutospacing="1" w:line="383" w:lineRule="atLeast"/>
        <w:ind w:left="0"/>
        <w:rPr>
          <w:rFonts w:ascii="Arial" w:hAnsi="Arial" w:cs="Arial"/>
          <w:color w:val="333333"/>
          <w:spacing w:val="-4"/>
          <w:sz w:val="29"/>
          <w:szCs w:val="29"/>
        </w:rPr>
      </w:pPr>
      <w:r>
        <w:rPr>
          <w:rFonts w:ascii="Arial" w:hAnsi="Arial" w:cs="Arial"/>
          <w:color w:val="333333"/>
          <w:spacing w:val="-4"/>
          <w:sz w:val="29"/>
          <w:szCs w:val="29"/>
        </w:rPr>
        <w:t>is in most cases fixed for the duration of a given project</w:t>
      </w:r>
    </w:p>
    <w:p w:rsidR="005C02A0" w:rsidRPr="00300709" w:rsidRDefault="005C02A0">
      <w:pPr>
        <w:ind w:firstLine="0"/>
        <w:rPr>
          <w:sz w:val="40"/>
          <w:szCs w:val="40"/>
        </w:rPr>
      </w:pPr>
    </w:p>
    <w:sectPr w:rsidR="005C02A0" w:rsidRPr="00300709" w:rsidSect="00015EE5">
      <w:headerReference w:type="default" r:id="rId24"/>
      <w:footerReference w:type="default" r:id="rId25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EAB" w:rsidRDefault="008E5EAB" w:rsidP="006A582B">
      <w:r>
        <w:separator/>
      </w:r>
    </w:p>
  </w:endnote>
  <w:endnote w:type="continuationSeparator" w:id="0">
    <w:p w:rsidR="008E5EAB" w:rsidRDefault="008E5EAB" w:rsidP="006A582B">
      <w:r>
        <w:continuationSeparator/>
      </w:r>
    </w:p>
  </w:endnote>
  <w:endnote w:type="continuationNotice" w:id="1">
    <w:p w:rsidR="008E5EAB" w:rsidRDefault="008E5E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CF" w:rsidRDefault="009818C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9818CF" w:rsidTr="00107955">
      <w:tc>
        <w:tcPr>
          <w:tcW w:w="3960" w:type="dxa"/>
        </w:tcPr>
        <w:p w:rsidR="009818CF" w:rsidRPr="006E044D" w:rsidRDefault="009818CF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9818CF" w:rsidRPr="006E044D" w:rsidRDefault="009818CF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9818CF" w:rsidRPr="006E044D" w:rsidRDefault="009818CF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02C6C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D02C6C">
                    <w:rPr>
                      <w:b/>
                      <w:bCs/>
                      <w:noProof/>
                      <w:sz w:val="20"/>
                      <w:szCs w:val="20"/>
                    </w:rPr>
                    <w:t>16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9818CF" w:rsidRPr="00B9435E" w:rsidRDefault="009818CF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EAB" w:rsidRDefault="008E5EAB" w:rsidP="006A582B">
      <w:r>
        <w:separator/>
      </w:r>
    </w:p>
  </w:footnote>
  <w:footnote w:type="continuationSeparator" w:id="0">
    <w:p w:rsidR="008E5EAB" w:rsidRDefault="008E5EAB" w:rsidP="006A582B">
      <w:r>
        <w:continuationSeparator/>
      </w:r>
    </w:p>
  </w:footnote>
  <w:footnote w:type="continuationNotice" w:id="1">
    <w:p w:rsidR="008E5EAB" w:rsidRDefault="008E5EA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CF" w:rsidRPr="00DA17A9" w:rsidRDefault="009818CF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9818CF" w:rsidTr="09D4F38C">
      <w:tc>
        <w:tcPr>
          <w:tcW w:w="6768" w:type="dxa"/>
        </w:tcPr>
        <w:p w:rsidR="009818CF" w:rsidRDefault="009818CF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9818CF" w:rsidRDefault="009818CF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818CF" w:rsidRPr="00DA17A9" w:rsidRDefault="009818CF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CC21C7"/>
    <w:multiLevelType w:val="hybridMultilevel"/>
    <w:tmpl w:val="F9F00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887413"/>
    <w:multiLevelType w:val="multilevel"/>
    <w:tmpl w:val="AA143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64DF9"/>
    <w:multiLevelType w:val="multilevel"/>
    <w:tmpl w:val="24D2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A5A3B"/>
    <w:multiLevelType w:val="hybridMultilevel"/>
    <w:tmpl w:val="B3868C88"/>
    <w:lvl w:ilvl="0" w:tplc="080C0E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87A2A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18AF9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FCA97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788E4C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6A4C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5BEB5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4681A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84AEF0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0A86022"/>
    <w:multiLevelType w:val="multilevel"/>
    <w:tmpl w:val="8D1E3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5E1274B"/>
    <w:multiLevelType w:val="multilevel"/>
    <w:tmpl w:val="22B00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E53F75"/>
    <w:multiLevelType w:val="multilevel"/>
    <w:tmpl w:val="60224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E5C95"/>
    <w:multiLevelType w:val="multilevel"/>
    <w:tmpl w:val="2D82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6D2F70"/>
    <w:multiLevelType w:val="multilevel"/>
    <w:tmpl w:val="4E08F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CB564D"/>
    <w:multiLevelType w:val="multilevel"/>
    <w:tmpl w:val="26A02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9517F47"/>
    <w:multiLevelType w:val="multilevel"/>
    <w:tmpl w:val="2BFE28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2E5870"/>
    <w:multiLevelType w:val="multilevel"/>
    <w:tmpl w:val="F98AD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8E16621"/>
    <w:multiLevelType w:val="hybridMultilevel"/>
    <w:tmpl w:val="9AB229C8"/>
    <w:lvl w:ilvl="0" w:tplc="89307F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AE79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684BC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16683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43C9A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2565D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CFA6A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81C28A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0DA84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E42D6D"/>
    <w:multiLevelType w:val="multilevel"/>
    <w:tmpl w:val="BA18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E30145"/>
    <w:multiLevelType w:val="multilevel"/>
    <w:tmpl w:val="E28C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535377"/>
    <w:multiLevelType w:val="multilevel"/>
    <w:tmpl w:val="74C88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DA3501A"/>
    <w:multiLevelType w:val="multilevel"/>
    <w:tmpl w:val="7D3A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C72073"/>
    <w:multiLevelType w:val="hybridMultilevel"/>
    <w:tmpl w:val="0E120952"/>
    <w:lvl w:ilvl="0" w:tplc="415E1D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E788FF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DDEC94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A5488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09C40C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210EE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0106824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0F80F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F176CB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32C3F1C"/>
    <w:multiLevelType w:val="hybridMultilevel"/>
    <w:tmpl w:val="BE86B81A"/>
    <w:lvl w:ilvl="0" w:tplc="16004C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E8CE3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BD6DB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D4EE0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A68CD8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63E50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CD47B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10C86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9E2692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16596E"/>
    <w:multiLevelType w:val="hybridMultilevel"/>
    <w:tmpl w:val="6F3CCCE6"/>
    <w:lvl w:ilvl="0" w:tplc="A24229B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88F8A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E448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693A75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3CEDD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69C72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F7EE0E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6F230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6F64D4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DD36DEF"/>
    <w:multiLevelType w:val="hybridMultilevel"/>
    <w:tmpl w:val="5838EAFA"/>
    <w:lvl w:ilvl="0" w:tplc="3DB46F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5AC3E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5BA0A34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FA7C2E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291443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32E73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9A02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D28D2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E74DB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5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26"/>
  </w:num>
  <w:num w:numId="5">
    <w:abstractNumId w:val="24"/>
  </w:num>
  <w:num w:numId="6">
    <w:abstractNumId w:val="33"/>
  </w:num>
  <w:num w:numId="7">
    <w:abstractNumId w:val="28"/>
  </w:num>
  <w:num w:numId="8">
    <w:abstractNumId w:val="37"/>
  </w:num>
  <w:num w:numId="9">
    <w:abstractNumId w:val="31"/>
  </w:num>
  <w:num w:numId="10">
    <w:abstractNumId w:val="9"/>
  </w:num>
  <w:num w:numId="11">
    <w:abstractNumId w:val="34"/>
  </w:num>
  <w:num w:numId="12">
    <w:abstractNumId w:val="36"/>
  </w:num>
  <w:num w:numId="13">
    <w:abstractNumId w:val="17"/>
  </w:num>
  <w:num w:numId="14">
    <w:abstractNumId w:val="27"/>
  </w:num>
  <w:num w:numId="15">
    <w:abstractNumId w:val="19"/>
  </w:num>
  <w:num w:numId="16">
    <w:abstractNumId w:val="1"/>
  </w:num>
  <w:num w:numId="17">
    <w:abstractNumId w:val="18"/>
  </w:num>
  <w:num w:numId="18">
    <w:abstractNumId w:val="29"/>
  </w:num>
  <w:num w:numId="19">
    <w:abstractNumId w:val="5"/>
  </w:num>
  <w:num w:numId="20">
    <w:abstractNumId w:val="8"/>
  </w:num>
  <w:num w:numId="21">
    <w:abstractNumId w:val="38"/>
  </w:num>
  <w:num w:numId="22">
    <w:abstractNumId w:val="11"/>
  </w:num>
  <w:num w:numId="23">
    <w:abstractNumId w:val="3"/>
  </w:num>
  <w:num w:numId="24">
    <w:abstractNumId w:val="23"/>
  </w:num>
  <w:num w:numId="25">
    <w:abstractNumId w:val="22"/>
  </w:num>
  <w:num w:numId="2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4"/>
  </w:num>
  <w:num w:numId="29">
    <w:abstractNumId w:val="13"/>
  </w:num>
  <w:num w:numId="30">
    <w:abstractNumId w:val="14"/>
  </w:num>
  <w:num w:numId="31">
    <w:abstractNumId w:val="30"/>
  </w:num>
  <w:num w:numId="32">
    <w:abstractNumId w:val="32"/>
  </w:num>
  <w:num w:numId="33">
    <w:abstractNumId w:val="15"/>
  </w:num>
  <w:num w:numId="34">
    <w:abstractNumId w:val="7"/>
  </w:num>
  <w:num w:numId="35">
    <w:abstractNumId w:val="6"/>
  </w:num>
  <w:num w:numId="36">
    <w:abstractNumId w:val="12"/>
  </w:num>
  <w:num w:numId="37">
    <w:abstractNumId w:val="21"/>
  </w:num>
  <w:num w:numId="38">
    <w:abstractNumId w:val="10"/>
  </w:num>
  <w:num w:numId="39">
    <w:abstractNumId w:val="25"/>
  </w:num>
  <w:num w:numId="40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6145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6FC5"/>
    <w:rsid w:val="00097687"/>
    <w:rsid w:val="000A036F"/>
    <w:rsid w:val="000A2C73"/>
    <w:rsid w:val="000A70B7"/>
    <w:rsid w:val="000A7CE5"/>
    <w:rsid w:val="000B0B22"/>
    <w:rsid w:val="000B0E6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226F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019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24B8"/>
    <w:rsid w:val="001E2515"/>
    <w:rsid w:val="001E3706"/>
    <w:rsid w:val="001E4E0A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286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0709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2C91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1E99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178"/>
    <w:rsid w:val="004A19B5"/>
    <w:rsid w:val="004A1DB6"/>
    <w:rsid w:val="004A2FD9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416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02A0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36021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977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4F97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2D4D"/>
    <w:rsid w:val="008D47E9"/>
    <w:rsid w:val="008D68CE"/>
    <w:rsid w:val="008E067C"/>
    <w:rsid w:val="008E3664"/>
    <w:rsid w:val="008E4452"/>
    <w:rsid w:val="008E5EAB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0A51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57B0"/>
    <w:rsid w:val="00A27E85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45F"/>
    <w:rsid w:val="00C44765"/>
    <w:rsid w:val="00C5065C"/>
    <w:rsid w:val="00C50C64"/>
    <w:rsid w:val="00C5134C"/>
    <w:rsid w:val="00C51B02"/>
    <w:rsid w:val="00C537FA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0CD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CF6C99"/>
    <w:rsid w:val="00D00A09"/>
    <w:rsid w:val="00D02256"/>
    <w:rsid w:val="00D02C6C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C5F0F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6BAB2BDC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styleId="Mention">
    <w:name w:val="Mention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5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lnttsgroup.sharepoint.com/sites/GEA/Global%20Engineering%20Academy/GEA%20Insights/Genesis/Shared%20Documents/Submission/MYSORE/2009MYSEMB/Foundation/Applied%20SDLC%20with%20Software%20Testing/99002439/FINAL.docx" TargetMode="External"/><Relationship Id="rId23" Type="http://schemas.openxmlformats.org/officeDocument/2006/relationships/image" Target="media/image10.jpg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87953D-32CB-4F02-A149-8D03C6ABB6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documentManagement/types"/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f9e515e9-6a52-44db-826a-ae9f46091af2"/>
    <ds:schemaRef ds:uri="e5b49feb-88bd-4209-98d5-8396f3006244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5.xml><?xml version="1.0" encoding="utf-8"?>
<ds:datastoreItem xmlns:ds="http://schemas.openxmlformats.org/officeDocument/2006/customXml" ds:itemID="{89BDCC0E-8CB4-46C2-8B88-FD327DE6F7DA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ED8B32B-3729-48E3-AFC2-5D59E4DF1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0</TotalTime>
  <Pages>16</Pages>
  <Words>1189</Words>
  <Characters>6783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Akshansh Mishra</cp:lastModifiedBy>
  <cp:revision>2</cp:revision>
  <cp:lastPrinted>2014-03-29T07:34:00Z</cp:lastPrinted>
  <dcterms:created xsi:type="dcterms:W3CDTF">2021-02-15T22:41:00Z</dcterms:created>
  <dcterms:modified xsi:type="dcterms:W3CDTF">2021-02-15T22:41:00Z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